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551"/>
        <w:tblW w:w="10732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73"/>
        <w:gridCol w:w="2396"/>
        <w:gridCol w:w="1064"/>
        <w:gridCol w:w="83"/>
        <w:gridCol w:w="2127"/>
        <w:gridCol w:w="789"/>
      </w:tblGrid>
      <w:tr w:rsidR="00AE4199" w:rsidRPr="00A32E25" w14:paraId="1209EF2F" w14:textId="77777777" w:rsidTr="002F6D18">
        <w:trPr>
          <w:trHeight w:val="141"/>
          <w:tblCellSpacing w:w="20" w:type="dxa"/>
        </w:trPr>
        <w:tc>
          <w:tcPr>
            <w:tcW w:w="4213" w:type="dxa"/>
          </w:tcPr>
          <w:p w14:paraId="3DAAE069" w14:textId="670F9B05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  <w:bookmarkStart w:id="0" w:name="_Hlk88222767"/>
            <w:r w:rsidRPr="00A32E25">
              <w:rPr>
                <w:rFonts w:asciiTheme="minorHAnsi" w:hAnsiTheme="minorHAnsi" w:cstheme="minorHAnsi"/>
                <w:b/>
              </w:rPr>
              <w:t xml:space="preserve">NAME- </w:t>
            </w:r>
            <w:r w:rsidR="00CC7065" w:rsidRPr="00A32E25">
              <w:rPr>
                <w:rFonts w:asciiTheme="minorHAnsi" w:hAnsiTheme="minorHAnsi" w:cstheme="minorHAnsi"/>
                <w:b/>
              </w:rPr>
              <w:t xml:space="preserve">MRS. </w:t>
            </w:r>
            <w:r w:rsidR="00666D8D">
              <w:rPr>
                <w:rFonts w:asciiTheme="minorHAnsi" w:hAnsiTheme="minorHAnsi" w:cstheme="minorHAnsi"/>
                <w:b/>
              </w:rPr>
              <w:t xml:space="preserve">BINAKA </w:t>
            </w:r>
            <w:r w:rsidR="00052375">
              <w:rPr>
                <w:rFonts w:asciiTheme="minorHAnsi" w:hAnsiTheme="minorHAnsi" w:cstheme="minorHAnsi"/>
                <w:b/>
              </w:rPr>
              <w:t>RATHOD</w:t>
            </w:r>
          </w:p>
        </w:tc>
        <w:tc>
          <w:tcPr>
            <w:tcW w:w="3420" w:type="dxa"/>
            <w:gridSpan w:val="2"/>
          </w:tcPr>
          <w:p w14:paraId="5F6FF229" w14:textId="77777777" w:rsidR="00AE4199" w:rsidRPr="00A32E25" w:rsidRDefault="00AE4199" w:rsidP="002F6D18">
            <w:pPr>
              <w:tabs>
                <w:tab w:val="left" w:pos="1155"/>
              </w:tabs>
              <w:ind w:left="63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70" w:type="dxa"/>
            <w:gridSpan w:val="2"/>
          </w:tcPr>
          <w:p w14:paraId="64A9FCD0" w14:textId="030C0C31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  <w:r w:rsidRPr="00A32E25">
              <w:rPr>
                <w:rFonts w:asciiTheme="minorHAnsi" w:hAnsiTheme="minorHAnsi" w:cstheme="minorHAnsi"/>
                <w:b/>
              </w:rPr>
              <w:t>DATE -</w:t>
            </w:r>
            <w:r w:rsidR="00052375">
              <w:rPr>
                <w:rFonts w:asciiTheme="minorHAnsi" w:hAnsiTheme="minorHAnsi" w:cstheme="minorHAnsi"/>
                <w:b/>
              </w:rPr>
              <w:t>25</w:t>
            </w:r>
            <w:r w:rsidRPr="00A32E25">
              <w:rPr>
                <w:rFonts w:asciiTheme="minorHAnsi" w:hAnsiTheme="minorHAnsi" w:cstheme="minorHAnsi"/>
                <w:b/>
              </w:rPr>
              <w:t>-</w:t>
            </w:r>
            <w:r w:rsidR="00052375">
              <w:rPr>
                <w:rFonts w:asciiTheme="minorHAnsi" w:hAnsiTheme="minorHAnsi" w:cstheme="minorHAnsi"/>
                <w:b/>
              </w:rPr>
              <w:t>05</w:t>
            </w:r>
            <w:r w:rsidRPr="00A32E25">
              <w:rPr>
                <w:rFonts w:asciiTheme="minorHAnsi" w:hAnsiTheme="minorHAnsi" w:cstheme="minorHAnsi"/>
                <w:b/>
              </w:rPr>
              <w:t>-202</w:t>
            </w:r>
            <w:r w:rsidR="00052375">
              <w:rPr>
                <w:rFonts w:asciiTheme="minorHAnsi" w:hAnsiTheme="minorHAnsi" w:cstheme="minorHAnsi"/>
                <w:b/>
              </w:rPr>
              <w:t>6</w:t>
            </w:r>
          </w:p>
        </w:tc>
        <w:tc>
          <w:tcPr>
            <w:tcW w:w="729" w:type="dxa"/>
          </w:tcPr>
          <w:p w14:paraId="6854A34F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AE4199" w:rsidRPr="00A32E25" w14:paraId="47E1547A" w14:textId="77777777" w:rsidTr="002F6D18">
        <w:trPr>
          <w:trHeight w:val="119"/>
          <w:tblCellSpacing w:w="20" w:type="dxa"/>
        </w:trPr>
        <w:tc>
          <w:tcPr>
            <w:tcW w:w="4213" w:type="dxa"/>
          </w:tcPr>
          <w:p w14:paraId="22299D9E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56" w:type="dxa"/>
          </w:tcPr>
          <w:p w14:paraId="31906B13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07" w:type="dxa"/>
            <w:gridSpan w:val="2"/>
          </w:tcPr>
          <w:p w14:paraId="0C6885FB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7" w:type="dxa"/>
          </w:tcPr>
          <w:p w14:paraId="20E8AC00" w14:textId="0C4AE660" w:rsidR="00AE4199" w:rsidRPr="00A32E25" w:rsidRDefault="00AE4199" w:rsidP="002F6D18">
            <w:pPr>
              <w:ind w:left="-104"/>
              <w:rPr>
                <w:rFonts w:asciiTheme="minorHAnsi" w:hAnsiTheme="minorHAnsi" w:cstheme="minorHAnsi"/>
                <w:b/>
              </w:rPr>
            </w:pPr>
            <w:r w:rsidRPr="00A32E25">
              <w:rPr>
                <w:rFonts w:asciiTheme="minorHAnsi" w:hAnsiTheme="minorHAnsi" w:cstheme="minorHAnsi"/>
                <w:b/>
              </w:rPr>
              <w:t xml:space="preserve">AGE - </w:t>
            </w:r>
            <w:r w:rsidR="00052375">
              <w:rPr>
                <w:rFonts w:asciiTheme="minorHAnsi" w:hAnsiTheme="minorHAnsi" w:cstheme="minorHAnsi"/>
                <w:b/>
              </w:rPr>
              <w:t>36</w:t>
            </w:r>
            <w:r w:rsidRPr="00A32E25">
              <w:rPr>
                <w:rFonts w:asciiTheme="minorHAnsi" w:hAnsiTheme="minorHAnsi" w:cstheme="minorHAnsi"/>
                <w:b/>
              </w:rPr>
              <w:t xml:space="preserve"> YRS. </w:t>
            </w:r>
          </w:p>
        </w:tc>
        <w:tc>
          <w:tcPr>
            <w:tcW w:w="729" w:type="dxa"/>
          </w:tcPr>
          <w:p w14:paraId="191B5039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AE4199" w:rsidRPr="00A32E25" w14:paraId="32DBCEBC" w14:textId="77777777" w:rsidTr="002F6D18">
        <w:trPr>
          <w:trHeight w:val="328"/>
          <w:tblCellSpacing w:w="20" w:type="dxa"/>
        </w:trPr>
        <w:tc>
          <w:tcPr>
            <w:tcW w:w="4213" w:type="dxa"/>
          </w:tcPr>
          <w:p w14:paraId="2A72A7E2" w14:textId="7349CA9D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  <w:r w:rsidRPr="00A32E25">
              <w:rPr>
                <w:rFonts w:asciiTheme="minorHAnsi" w:hAnsiTheme="minorHAnsi" w:cstheme="minorHAnsi"/>
                <w:b/>
              </w:rPr>
              <w:t xml:space="preserve">REF. BY- </w:t>
            </w:r>
            <w:r w:rsidR="00CC7065" w:rsidRPr="00A32E25">
              <w:rPr>
                <w:rFonts w:asciiTheme="minorHAnsi" w:hAnsiTheme="minorHAnsi" w:cstheme="minorHAnsi"/>
                <w:b/>
              </w:rPr>
              <w:t xml:space="preserve">DR. </w:t>
            </w:r>
            <w:r w:rsidR="0032173E">
              <w:rPr>
                <w:rFonts w:asciiTheme="minorHAnsi" w:hAnsiTheme="minorHAnsi" w:cstheme="minorHAnsi"/>
                <w:b/>
              </w:rPr>
              <w:t>PRABHJOT MANCHANDA</w:t>
            </w:r>
          </w:p>
        </w:tc>
        <w:tc>
          <w:tcPr>
            <w:tcW w:w="3420" w:type="dxa"/>
            <w:gridSpan w:val="2"/>
          </w:tcPr>
          <w:p w14:paraId="0B9F6198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70" w:type="dxa"/>
            <w:gridSpan w:val="2"/>
          </w:tcPr>
          <w:p w14:paraId="7C6FCB8C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  <w:r w:rsidRPr="00A32E25">
              <w:rPr>
                <w:rFonts w:asciiTheme="minorHAnsi" w:hAnsiTheme="minorHAnsi" w:cstheme="minorHAnsi"/>
                <w:b/>
              </w:rPr>
              <w:t xml:space="preserve">SEX - FEMALE </w:t>
            </w:r>
          </w:p>
        </w:tc>
        <w:tc>
          <w:tcPr>
            <w:tcW w:w="729" w:type="dxa"/>
          </w:tcPr>
          <w:p w14:paraId="67E0B710" w14:textId="77777777" w:rsidR="00AE4199" w:rsidRPr="00A32E25" w:rsidRDefault="00AE4199" w:rsidP="002F6D18">
            <w:pPr>
              <w:rPr>
                <w:rFonts w:asciiTheme="minorHAnsi" w:hAnsiTheme="minorHAnsi" w:cstheme="minorHAnsi"/>
                <w:b/>
              </w:rPr>
            </w:pPr>
          </w:p>
        </w:tc>
      </w:tr>
      <w:bookmarkEnd w:id="0"/>
    </w:tbl>
    <w:p w14:paraId="30759345" w14:textId="77777777" w:rsidR="00982936" w:rsidRPr="00A32E25" w:rsidRDefault="00982936" w:rsidP="005D69FA">
      <w:pPr>
        <w:tabs>
          <w:tab w:val="left" w:pos="2160"/>
          <w:tab w:val="left" w:pos="2304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73CC0949" w14:textId="2F23BAE1" w:rsidR="00D011A4" w:rsidRPr="00A32E25" w:rsidRDefault="005D69FA" w:rsidP="0070370F">
      <w:pPr>
        <w:tabs>
          <w:tab w:val="left" w:pos="2160"/>
          <w:tab w:val="left" w:pos="2304"/>
        </w:tabs>
        <w:autoSpaceDE w:val="0"/>
        <w:autoSpaceDN w:val="0"/>
        <w:adjustRightInd w:val="0"/>
        <w:ind w:left="2304" w:hanging="2304"/>
        <w:jc w:val="left"/>
        <w:rPr>
          <w:rFonts w:asciiTheme="minorHAnsi" w:hAnsiTheme="minorHAnsi" w:cstheme="minorHAnsi"/>
          <w:b/>
          <w:bCs/>
        </w:rPr>
      </w:pPr>
      <w:r w:rsidRPr="00A32E25">
        <w:rPr>
          <w:rFonts w:asciiTheme="minorHAnsi" w:hAnsiTheme="minorHAnsi" w:cstheme="minorHAnsi"/>
          <w:b/>
          <w:bCs/>
        </w:rPr>
        <w:t xml:space="preserve">                          </w:t>
      </w:r>
      <w:r w:rsidR="00D011A4" w:rsidRPr="00A32E25">
        <w:rPr>
          <w:rFonts w:asciiTheme="minorHAnsi" w:hAnsiTheme="minorHAnsi" w:cstheme="minorHAnsi"/>
          <w:b/>
          <w:bCs/>
        </w:rPr>
        <w:t>EXAMINATION:   ANTENATAL SONOGRAPHY</w:t>
      </w:r>
    </w:p>
    <w:p w14:paraId="0B73967B" w14:textId="08C50AEE" w:rsidR="00D011A4" w:rsidRPr="00A32E25" w:rsidRDefault="00D011A4" w:rsidP="005D69FA">
      <w:pPr>
        <w:tabs>
          <w:tab w:val="left" w:pos="2160"/>
          <w:tab w:val="left" w:pos="2304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0A4100FD" w14:textId="77777777" w:rsidR="005D69FA" w:rsidRPr="00A32E25" w:rsidRDefault="005D69FA" w:rsidP="005D69FA">
      <w:pPr>
        <w:tabs>
          <w:tab w:val="left" w:pos="2160"/>
          <w:tab w:val="left" w:pos="2304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792AFB60" w14:textId="6C0324F8" w:rsidR="000A0828" w:rsidRPr="00A32E25" w:rsidRDefault="000A0828" w:rsidP="000A0828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  <w:b/>
          <w:u w:val="single"/>
          <w:lang w:val="nl-BE"/>
        </w:rPr>
        <w:t>LMP</w:t>
      </w:r>
      <w:r w:rsidRPr="00A32E25">
        <w:rPr>
          <w:rFonts w:asciiTheme="minorHAnsi" w:hAnsiTheme="minorHAnsi" w:cstheme="minorHAnsi"/>
          <w:b/>
          <w:lang w:val="nl-BE"/>
        </w:rPr>
        <w:t>:</w:t>
      </w:r>
      <w:r w:rsidRPr="00A32E25">
        <w:rPr>
          <w:rFonts w:asciiTheme="minorHAnsi" w:hAnsiTheme="minorHAnsi" w:cstheme="minorHAnsi"/>
          <w:lang w:val="nl-BE"/>
        </w:rPr>
        <w:tab/>
        <w:t xml:space="preserve">                                    </w:t>
      </w:r>
      <w:r w:rsidRPr="00A32E25">
        <w:rPr>
          <w:rFonts w:asciiTheme="minorHAnsi" w:hAnsiTheme="minorHAnsi" w:cstheme="minorHAnsi"/>
          <w:b/>
          <w:u w:val="single"/>
          <w:lang w:val="nl-BE"/>
        </w:rPr>
        <w:t>GA.[LMP]</w:t>
      </w:r>
      <w:r w:rsidRPr="00A32E25">
        <w:rPr>
          <w:rFonts w:asciiTheme="minorHAnsi" w:hAnsiTheme="minorHAnsi" w:cstheme="minorHAnsi"/>
          <w:b/>
          <w:lang w:val="nl-BE"/>
        </w:rPr>
        <w:t>:</w:t>
      </w:r>
      <w:r w:rsidRPr="00A32E25">
        <w:rPr>
          <w:rFonts w:asciiTheme="minorHAnsi" w:hAnsiTheme="minorHAnsi" w:cstheme="minorHAnsi"/>
          <w:lang w:val="nl-BE"/>
        </w:rPr>
        <w:tab/>
        <w:t xml:space="preserve">                               </w:t>
      </w:r>
      <w:r w:rsidRPr="00A32E25">
        <w:rPr>
          <w:rFonts w:asciiTheme="minorHAnsi" w:hAnsiTheme="minorHAnsi" w:cstheme="minorHAnsi"/>
          <w:b/>
          <w:u w:val="single"/>
        </w:rPr>
        <w:t>EDD.[LMP]</w:t>
      </w:r>
      <w:r w:rsidRPr="00A32E25">
        <w:rPr>
          <w:rFonts w:asciiTheme="minorHAnsi" w:hAnsiTheme="minorHAnsi" w:cstheme="minorHAnsi"/>
          <w:b/>
        </w:rPr>
        <w:t xml:space="preserve">: </w:t>
      </w:r>
    </w:p>
    <w:p w14:paraId="00FA7981" w14:textId="77777777" w:rsidR="000A0828" w:rsidRPr="00A32E25" w:rsidRDefault="000A0828" w:rsidP="000A0828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2414056F" w14:textId="77777777" w:rsidR="006D6F3C" w:rsidRPr="00A32E25" w:rsidRDefault="006D6F3C" w:rsidP="006D6F3C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left"/>
        <w:rPr>
          <w:rFonts w:asciiTheme="minorHAnsi" w:hAnsiTheme="minorHAnsi" w:cstheme="minorHAnsi"/>
          <w:color w:val="000000"/>
        </w:rPr>
      </w:pPr>
      <w:r w:rsidRPr="00A32E25">
        <w:rPr>
          <w:rFonts w:asciiTheme="minorHAnsi" w:hAnsiTheme="minorHAnsi" w:cstheme="minorHAnsi"/>
          <w:color w:val="000000"/>
        </w:rPr>
        <w:t>This examination shows a diamniotic twin pregnancy with two separate G sacs.</w:t>
      </w:r>
    </w:p>
    <w:p w14:paraId="2F213650" w14:textId="77777777" w:rsidR="006D6F3C" w:rsidRPr="00A32E25" w:rsidRDefault="006D6F3C" w:rsidP="006D6F3C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</w:rPr>
        <w:t>Uniform trophoblastic reaction is seen around it.</w:t>
      </w:r>
    </w:p>
    <w:p w14:paraId="282D68E1" w14:textId="77777777" w:rsidR="006D6F3C" w:rsidRPr="00A32E25" w:rsidRDefault="006D6F3C" w:rsidP="006D6F3C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</w:rPr>
        <w:t>Amnion and Yolk sac are identified. Fetal pole is seen.</w:t>
      </w:r>
    </w:p>
    <w:p w14:paraId="711D3858" w14:textId="77777777" w:rsidR="006D6F3C" w:rsidRPr="00A32E25" w:rsidRDefault="006D6F3C" w:rsidP="006D6F3C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</w:rPr>
        <w:t xml:space="preserve">Cervical canal appears normal and internal </w:t>
      </w:r>
      <w:proofErr w:type="spellStart"/>
      <w:r w:rsidRPr="00A32E25">
        <w:rPr>
          <w:rFonts w:asciiTheme="minorHAnsi" w:hAnsiTheme="minorHAnsi" w:cstheme="minorHAnsi"/>
        </w:rPr>
        <w:t>Os</w:t>
      </w:r>
      <w:proofErr w:type="spellEnd"/>
      <w:r w:rsidRPr="00A32E25">
        <w:rPr>
          <w:rFonts w:asciiTheme="minorHAnsi" w:hAnsiTheme="minorHAnsi" w:cstheme="minorHAnsi"/>
        </w:rPr>
        <w:t xml:space="preserve"> is closed. Cervix measures </w:t>
      </w:r>
      <w:proofErr w:type="spellStart"/>
      <w:r w:rsidRPr="00A32E25">
        <w:rPr>
          <w:rFonts w:asciiTheme="minorHAnsi" w:hAnsiTheme="minorHAnsi" w:cstheme="minorHAnsi"/>
        </w:rPr>
        <w:t>cms</w:t>
      </w:r>
      <w:proofErr w:type="spellEnd"/>
      <w:r w:rsidRPr="00A32E25">
        <w:rPr>
          <w:rFonts w:asciiTheme="minorHAnsi" w:hAnsiTheme="minorHAnsi" w:cstheme="minorHAnsi"/>
        </w:rPr>
        <w:t>.</w:t>
      </w:r>
    </w:p>
    <w:p w14:paraId="09077DCC" w14:textId="77777777" w:rsidR="006D6F3C" w:rsidRPr="00A32E25" w:rsidRDefault="006D6F3C" w:rsidP="006D6F3C">
      <w:pPr>
        <w:numPr>
          <w:ilvl w:val="0"/>
          <w:numId w:val="10"/>
        </w:num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</w:rPr>
        <w:t>Both the ovaries appear normal. No obvious luteal cyst is noted.</w:t>
      </w:r>
    </w:p>
    <w:p w14:paraId="7F71B3AD" w14:textId="77777777" w:rsidR="006D6F3C" w:rsidRPr="00A32E25" w:rsidRDefault="006D6F3C" w:rsidP="006D6F3C">
      <w:pPr>
        <w:numPr>
          <w:ilvl w:val="0"/>
          <w:numId w:val="10"/>
        </w:numPr>
        <w:tabs>
          <w:tab w:val="left" w:pos="90"/>
        </w:tabs>
        <w:autoSpaceDE w:val="0"/>
        <w:autoSpaceDN w:val="0"/>
        <w:adjustRightInd w:val="0"/>
        <w:spacing w:line="276" w:lineRule="auto"/>
        <w:jc w:val="left"/>
        <w:rPr>
          <w:rFonts w:asciiTheme="minorHAnsi" w:hAnsiTheme="minorHAnsi" w:cstheme="minorHAnsi"/>
          <w:color w:val="000000"/>
        </w:rPr>
      </w:pPr>
      <w:r w:rsidRPr="00A32E25">
        <w:rPr>
          <w:rFonts w:asciiTheme="minorHAnsi" w:hAnsiTheme="minorHAnsi" w:cstheme="minorHAnsi"/>
          <w:color w:val="000000"/>
        </w:rPr>
        <w:t xml:space="preserve">Fetal cardiac activity and movements are present in both the fetuses. </w:t>
      </w:r>
    </w:p>
    <w:p w14:paraId="4806F95F" w14:textId="77777777" w:rsidR="006D6F3C" w:rsidRPr="00A32E25" w:rsidRDefault="006D6F3C" w:rsidP="006D6F3C">
      <w:pPr>
        <w:tabs>
          <w:tab w:val="left" w:pos="36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4E997F5D" w14:textId="77777777" w:rsidR="006D6F3C" w:rsidRPr="00A32E25" w:rsidRDefault="006D6F3C" w:rsidP="006D6F3C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ind w:left="360"/>
        <w:jc w:val="left"/>
        <w:rPr>
          <w:rFonts w:asciiTheme="minorHAnsi" w:hAnsiTheme="minorHAnsi" w:cstheme="minorHAnsi"/>
          <w:b/>
          <w:u w:val="single"/>
        </w:rPr>
      </w:pPr>
      <w:r w:rsidRPr="00A32E25">
        <w:rPr>
          <w:rFonts w:asciiTheme="minorHAnsi" w:hAnsiTheme="minorHAnsi" w:cstheme="minorHAnsi"/>
          <w:b/>
          <w:color w:val="000000"/>
          <w:u w:val="single"/>
        </w:rPr>
        <w:t xml:space="preserve">Fetal parameters are as </w:t>
      </w:r>
      <w:proofErr w:type="gramStart"/>
      <w:r w:rsidRPr="00A32E25">
        <w:rPr>
          <w:rFonts w:asciiTheme="minorHAnsi" w:hAnsiTheme="minorHAnsi" w:cstheme="minorHAnsi"/>
          <w:b/>
          <w:color w:val="000000"/>
          <w:u w:val="single"/>
        </w:rPr>
        <w:t>follows  :</w:t>
      </w:r>
      <w:proofErr w:type="gramEnd"/>
    </w:p>
    <w:p w14:paraId="71B7E20E" w14:textId="77777777" w:rsidR="006D6F3C" w:rsidRPr="00A32E25" w:rsidRDefault="006D6F3C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A32E25">
        <w:rPr>
          <w:rFonts w:asciiTheme="minorHAnsi" w:hAnsiTheme="minorHAnsi" w:cstheme="minorHAnsi"/>
        </w:rPr>
        <w:tab/>
      </w:r>
      <w:r w:rsidRPr="00A32E25">
        <w:rPr>
          <w:rFonts w:asciiTheme="minorHAnsi" w:hAnsiTheme="minorHAnsi" w:cstheme="minorHAnsi"/>
        </w:rPr>
        <w:tab/>
      </w:r>
      <w:r w:rsidRPr="00A32E25">
        <w:rPr>
          <w:rFonts w:asciiTheme="minorHAnsi" w:hAnsiTheme="minorHAnsi" w:cstheme="minorHAnsi"/>
        </w:rPr>
        <w:tab/>
      </w:r>
      <w:r w:rsidRPr="00A32E25">
        <w:rPr>
          <w:rFonts w:asciiTheme="minorHAnsi" w:hAnsiTheme="minorHAnsi" w:cstheme="minorHAnsi"/>
        </w:rPr>
        <w:tab/>
      </w:r>
      <w:r w:rsidRPr="00A32E25">
        <w:rPr>
          <w:rFonts w:asciiTheme="minorHAnsi" w:hAnsiTheme="minorHAnsi" w:cstheme="minorHAnsi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3353"/>
        <w:gridCol w:w="3462"/>
      </w:tblGrid>
      <w:tr w:rsidR="006D6F3C" w:rsidRPr="00A32E25" w14:paraId="2360A830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683A08" w14:textId="77777777" w:rsidR="006D6F3C" w:rsidRPr="00A32E25" w:rsidRDefault="006D6F3C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78723FD" w14:textId="26B172B2" w:rsidR="006D6F3C" w:rsidRPr="00A32E25" w:rsidRDefault="006D6F3C">
            <w:pPr>
              <w:autoSpaceDE w:val="0"/>
              <w:autoSpaceDN w:val="0"/>
              <w:adjustRightInd w:val="0"/>
              <w:ind w:left="30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32E25">
              <w:rPr>
                <w:rFonts w:asciiTheme="minorHAnsi" w:hAnsiTheme="minorHAnsi" w:cstheme="minorHAnsi"/>
                <w:b/>
                <w:bCs/>
                <w:u w:val="single"/>
              </w:rPr>
              <w:t>FETUS I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67C8E01" w14:textId="0089DD40" w:rsidR="006D6F3C" w:rsidRPr="00A32E25" w:rsidRDefault="006D6F3C">
            <w:pPr>
              <w:autoSpaceDE w:val="0"/>
              <w:autoSpaceDN w:val="0"/>
              <w:adjustRightInd w:val="0"/>
              <w:ind w:left="48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32E25">
              <w:rPr>
                <w:rFonts w:asciiTheme="minorHAnsi" w:hAnsiTheme="minorHAnsi" w:cstheme="minorHAnsi"/>
                <w:b/>
                <w:bCs/>
                <w:u w:val="single"/>
              </w:rPr>
              <w:t>FETUS II</w:t>
            </w:r>
          </w:p>
        </w:tc>
      </w:tr>
      <w:tr w:rsidR="006D6F3C" w:rsidRPr="00A32E25" w14:paraId="593413E9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20FB99" w14:textId="77777777" w:rsidR="006D6F3C" w:rsidRPr="00A32E25" w:rsidRDefault="006D6F3C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610554" w14:textId="77777777" w:rsidR="006D6F3C" w:rsidRPr="00A32E25" w:rsidRDefault="006D6F3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16652C" w14:textId="77777777" w:rsidR="006D6F3C" w:rsidRPr="00A32E25" w:rsidRDefault="006D6F3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</w:tc>
      </w:tr>
      <w:tr w:rsidR="006D6F3C" w:rsidRPr="00A32E25" w14:paraId="52C03787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DECC40F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HAnsi" w:hAnsiTheme="minorHAnsi" w:cstheme="minorHAnsi"/>
              </w:rPr>
            </w:pPr>
            <w:r w:rsidRPr="00A32E25">
              <w:rPr>
                <w:rFonts w:asciiTheme="minorHAnsi" w:hAnsiTheme="minorHAnsi" w:cstheme="minorHAnsi"/>
                <w:b/>
                <w:bCs/>
              </w:rPr>
              <w:t>POSITION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F2A5B4D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ind w:left="393"/>
              <w:jc w:val="center"/>
              <w:rPr>
                <w:rFonts w:asciiTheme="minorHAnsi" w:hAnsiTheme="minorHAnsi" w:cstheme="minorHAnsi"/>
              </w:rPr>
            </w:pPr>
            <w:r w:rsidRPr="00A32E25">
              <w:rPr>
                <w:rFonts w:asciiTheme="minorHAnsi" w:hAnsiTheme="minorHAnsi" w:cstheme="minorHAnsi"/>
              </w:rPr>
              <w:t>to the maternal right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6FD695F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A32E25">
              <w:rPr>
                <w:rFonts w:asciiTheme="minorHAnsi" w:hAnsiTheme="minorHAnsi" w:cstheme="minorHAnsi"/>
              </w:rPr>
              <w:t>to the maternal left</w:t>
            </w:r>
          </w:p>
        </w:tc>
      </w:tr>
      <w:tr w:rsidR="006D6F3C" w:rsidRPr="00A32E25" w14:paraId="3D5B115B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31F23F7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HAnsi" w:hAnsiTheme="minorHAnsi" w:cstheme="minorHAnsi"/>
              </w:rPr>
            </w:pPr>
            <w:r w:rsidRPr="00A32E25">
              <w:rPr>
                <w:rFonts w:asciiTheme="minorHAnsi" w:hAnsiTheme="minorHAnsi" w:cstheme="minorHAnsi"/>
                <w:b/>
                <w:bCs/>
              </w:rPr>
              <w:t>CRL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CB3801D" w14:textId="77777777" w:rsidR="006D6F3C" w:rsidRPr="00A32E25" w:rsidRDefault="006D6F3C" w:rsidP="006D6F3C">
            <w:pPr>
              <w:autoSpaceDE w:val="0"/>
              <w:autoSpaceDN w:val="0"/>
              <w:adjustRightInd w:val="0"/>
              <w:spacing w:line="276" w:lineRule="auto"/>
              <w:ind w:left="293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A32E25">
              <w:rPr>
                <w:rFonts w:asciiTheme="minorHAnsi" w:hAnsiTheme="minorHAnsi" w:cstheme="minorHAnsi"/>
              </w:rPr>
              <w:t>cm  (</w:t>
            </w:r>
            <w:proofErr w:type="gramEnd"/>
            <w:r w:rsidRPr="00A32E25">
              <w:rPr>
                <w:rFonts w:asciiTheme="minorHAnsi" w:hAnsiTheme="minorHAnsi" w:cstheme="minorHAnsi"/>
              </w:rPr>
              <w:t>weeks   days)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D46BA05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A32E25">
              <w:rPr>
                <w:rFonts w:asciiTheme="minorHAnsi" w:hAnsiTheme="minorHAnsi" w:cstheme="minorHAnsi"/>
              </w:rPr>
              <w:t>cm  (</w:t>
            </w:r>
            <w:proofErr w:type="gramEnd"/>
            <w:r w:rsidRPr="00A32E25">
              <w:rPr>
                <w:rFonts w:asciiTheme="minorHAnsi" w:hAnsiTheme="minorHAnsi" w:cstheme="minorHAnsi"/>
              </w:rPr>
              <w:t>weeks   days)</w:t>
            </w:r>
          </w:p>
        </w:tc>
      </w:tr>
      <w:tr w:rsidR="006D6F3C" w:rsidRPr="00A32E25" w14:paraId="58CC4069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9B5AB18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HAnsi" w:hAnsiTheme="minorHAnsi" w:cstheme="minorHAnsi"/>
              </w:rPr>
            </w:pPr>
            <w:r w:rsidRPr="00A32E25">
              <w:rPr>
                <w:rFonts w:asciiTheme="minorHAnsi" w:hAnsiTheme="minorHAnsi" w:cstheme="minorHAnsi"/>
                <w:b/>
                <w:bCs/>
              </w:rPr>
              <w:t>HR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971AC27" w14:textId="2CC4E3D9" w:rsidR="006D6F3C" w:rsidRPr="00A32E25" w:rsidRDefault="000939C4">
            <w:pPr>
              <w:autoSpaceDE w:val="0"/>
              <w:autoSpaceDN w:val="0"/>
              <w:adjustRightInd w:val="0"/>
              <w:spacing w:line="276" w:lineRule="auto"/>
              <w:ind w:left="29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170 </w:t>
            </w:r>
            <w:r w:rsidR="006D6F3C" w:rsidRPr="00A32E25">
              <w:rPr>
                <w:rFonts w:asciiTheme="minorHAnsi" w:hAnsiTheme="minorHAnsi" w:cstheme="minorHAnsi"/>
              </w:rPr>
              <w:t>bpm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8E65EB7" w14:textId="2393314A" w:rsidR="006D6F3C" w:rsidRPr="00A32E25" w:rsidRDefault="000939C4">
            <w:pPr>
              <w:autoSpaceDE w:val="0"/>
              <w:autoSpaceDN w:val="0"/>
              <w:adjustRightInd w:val="0"/>
              <w:spacing w:line="276" w:lineRule="auto"/>
              <w:ind w:left="24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164 </w:t>
            </w:r>
            <w:r w:rsidR="006D6F3C" w:rsidRPr="00A32E25">
              <w:rPr>
                <w:rFonts w:asciiTheme="minorHAnsi" w:hAnsiTheme="minorHAnsi" w:cstheme="minorHAnsi"/>
              </w:rPr>
              <w:t>bpm</w:t>
            </w:r>
          </w:p>
        </w:tc>
      </w:tr>
      <w:tr w:rsidR="006D6F3C" w:rsidRPr="00A32E25" w14:paraId="15E0BD90" w14:textId="77777777" w:rsidTr="006D6F3C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ECFE33F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Theme="minorHAnsi" w:hAnsiTheme="minorHAnsi" w:cstheme="minorHAnsi"/>
                <w:b/>
              </w:rPr>
            </w:pPr>
            <w:r w:rsidRPr="00A32E25">
              <w:rPr>
                <w:rFonts w:asciiTheme="minorHAnsi" w:hAnsiTheme="minorHAnsi" w:cstheme="minorHAnsi"/>
                <w:b/>
              </w:rPr>
              <w:t>EDD BY USG</w:t>
            </w:r>
          </w:p>
        </w:tc>
        <w:tc>
          <w:tcPr>
            <w:tcW w:w="34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84DBF53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9B1D261" w14:textId="77777777" w:rsidR="006D6F3C" w:rsidRPr="00A32E25" w:rsidRDefault="006D6F3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A3019D6" w14:textId="77777777" w:rsidR="00D011A4" w:rsidRPr="00A32E25" w:rsidRDefault="00D011A4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</w:p>
    <w:p w14:paraId="25F14B6B" w14:textId="6874F6E2" w:rsidR="00D011A4" w:rsidRPr="00A32E25" w:rsidRDefault="00D011A4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  <w:r w:rsidRPr="00A32E25">
        <w:rPr>
          <w:rFonts w:asciiTheme="minorHAnsi" w:hAnsiTheme="minorHAnsi" w:cstheme="minorHAnsi"/>
          <w:b/>
          <w:bCs/>
          <w:color w:val="000000"/>
        </w:rPr>
        <w:t>IMPRESSION:</w:t>
      </w:r>
    </w:p>
    <w:p w14:paraId="1CC3D151" w14:textId="77777777" w:rsidR="00D011A4" w:rsidRPr="00A32E25" w:rsidRDefault="00D011A4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</w:p>
    <w:p w14:paraId="0CF05FF1" w14:textId="34E6FEA5" w:rsidR="006D6F3C" w:rsidRPr="00A32E25" w:rsidRDefault="006D6F3C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  <w:r w:rsidRPr="00A32E25">
        <w:rPr>
          <w:rFonts w:asciiTheme="minorHAnsi" w:hAnsiTheme="minorHAnsi" w:cstheme="minorHAnsi"/>
          <w:b/>
          <w:bCs/>
          <w:color w:val="000000"/>
        </w:rPr>
        <w:t>Evidence of live diamniotic twin pregnancy with two separate G sacs.</w:t>
      </w:r>
    </w:p>
    <w:p w14:paraId="7C9D512D" w14:textId="1DCE9612" w:rsidR="006D6F3C" w:rsidRPr="00A32E25" w:rsidRDefault="006D6F3C" w:rsidP="006D6F3C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  <w:r w:rsidRPr="00A32E25">
        <w:rPr>
          <w:rFonts w:asciiTheme="minorHAnsi" w:hAnsiTheme="minorHAnsi" w:cstheme="minorHAnsi"/>
          <w:b/>
          <w:bCs/>
          <w:color w:val="000000"/>
        </w:rPr>
        <w:t xml:space="preserve">Twin I: </w:t>
      </w:r>
      <w:r w:rsidR="00AE3CF4" w:rsidRPr="00A32E25">
        <w:rPr>
          <w:rFonts w:asciiTheme="minorHAnsi" w:hAnsiTheme="minorHAnsi" w:cstheme="minorHAnsi"/>
          <w:b/>
          <w:bCs/>
          <w:color w:val="000000"/>
        </w:rPr>
        <w:t>- weeks</w:t>
      </w:r>
      <w:r w:rsidRPr="00A32E25">
        <w:rPr>
          <w:rFonts w:asciiTheme="minorHAnsi" w:hAnsiTheme="minorHAnsi" w:cstheme="minorHAnsi"/>
          <w:b/>
          <w:bCs/>
          <w:color w:val="000000"/>
        </w:rPr>
        <w:t xml:space="preserve">   days.</w:t>
      </w:r>
    </w:p>
    <w:p w14:paraId="0555D870" w14:textId="63ACBEC5" w:rsidR="001A44CE" w:rsidRPr="00A32E25" w:rsidRDefault="006D6F3C" w:rsidP="001A44CE">
      <w:pPr>
        <w:pBdr>
          <w:bottom w:val="single" w:sz="12" w:space="31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color w:val="000000"/>
        </w:rPr>
      </w:pPr>
      <w:r w:rsidRPr="00A32E25">
        <w:rPr>
          <w:rFonts w:asciiTheme="minorHAnsi" w:hAnsiTheme="minorHAnsi" w:cstheme="minorHAnsi"/>
          <w:b/>
          <w:bCs/>
          <w:color w:val="000000"/>
        </w:rPr>
        <w:t>Twin II: - weeks   day</w:t>
      </w:r>
      <w:r w:rsidR="001A44CE" w:rsidRPr="00A32E25">
        <w:rPr>
          <w:rFonts w:asciiTheme="minorHAnsi" w:hAnsiTheme="minorHAnsi" w:cstheme="minorHAnsi"/>
          <w:b/>
          <w:bCs/>
          <w:color w:val="000000"/>
        </w:rPr>
        <w:t>s</w:t>
      </w:r>
      <w:r w:rsidRPr="00A32E25">
        <w:rPr>
          <w:rFonts w:asciiTheme="minorHAnsi" w:hAnsiTheme="minorHAnsi" w:cstheme="minorHAnsi"/>
          <w:b/>
          <w:bCs/>
          <w:color w:val="000000"/>
        </w:rPr>
        <w:t>.</w:t>
      </w:r>
    </w:p>
    <w:p w14:paraId="5A14C164" w14:textId="7A93B5E4" w:rsidR="00611CAA" w:rsidRPr="00A32E25" w:rsidRDefault="0092576C" w:rsidP="00B35AC6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31F20"/>
        </w:rPr>
      </w:pPr>
      <w:r w:rsidRPr="00A32E25">
        <w:rPr>
          <w:rFonts w:asciiTheme="minorHAnsi" w:hAnsiTheme="minorHAnsi" w:cstheme="minorHAnsi"/>
          <w:b/>
          <w:bCs/>
          <w:color w:val="231F20"/>
        </w:rPr>
        <w:t xml:space="preserve"> </w:t>
      </w:r>
      <w:r w:rsidR="00611CAA" w:rsidRPr="00A32E25">
        <w:rPr>
          <w:rFonts w:asciiTheme="minorHAnsi" w:hAnsiTheme="minorHAnsi" w:cstheme="minorHAnsi"/>
          <w:b/>
          <w:bCs/>
          <w:color w:val="231F20"/>
        </w:rPr>
        <w:t>DECLARATION OF DOCTOR/PERSON CONDUCTING</w:t>
      </w:r>
      <w:r w:rsidR="00B35AC6" w:rsidRPr="00A32E25">
        <w:rPr>
          <w:rFonts w:asciiTheme="minorHAnsi" w:hAnsiTheme="minorHAnsi" w:cstheme="minorHAnsi"/>
          <w:b/>
          <w:bCs/>
          <w:color w:val="231F20"/>
        </w:rPr>
        <w:t xml:space="preserve"> </w:t>
      </w:r>
      <w:r w:rsidR="00611CAA" w:rsidRPr="00A32E25">
        <w:rPr>
          <w:rFonts w:asciiTheme="minorHAnsi" w:hAnsiTheme="minorHAnsi" w:cstheme="minorHAnsi"/>
          <w:b/>
          <w:bCs/>
          <w:color w:val="231F20"/>
        </w:rPr>
        <w:t>ULTRASONOGRAPHY/IMAGE SCANNING</w:t>
      </w:r>
    </w:p>
    <w:p w14:paraId="694BF50A" w14:textId="77777777" w:rsidR="00611CAA" w:rsidRPr="00A32E25" w:rsidRDefault="00611CAA" w:rsidP="00611CAA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231F20"/>
        </w:rPr>
      </w:pPr>
    </w:p>
    <w:p w14:paraId="22046710" w14:textId="1202995D" w:rsidR="00611CAA" w:rsidRPr="00A32E25" w:rsidRDefault="00611CAA" w:rsidP="00611CAA">
      <w:pPr>
        <w:tabs>
          <w:tab w:val="left" w:pos="3075"/>
        </w:tabs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color w:val="231F20"/>
        </w:rPr>
      </w:pPr>
      <w:r w:rsidRPr="00A32E25">
        <w:rPr>
          <w:rFonts w:asciiTheme="minorHAnsi" w:hAnsiTheme="minorHAnsi" w:cstheme="minorHAnsi"/>
          <w:color w:val="231F20"/>
        </w:rPr>
        <w:t xml:space="preserve">I, </w:t>
      </w:r>
      <w:r w:rsidRPr="00A32E25">
        <w:rPr>
          <w:rFonts w:asciiTheme="minorHAnsi" w:hAnsiTheme="minorHAnsi" w:cstheme="minorHAnsi"/>
          <w:b/>
          <w:color w:val="231F20"/>
        </w:rPr>
        <w:t xml:space="preserve">Dr. </w:t>
      </w:r>
      <w:r w:rsidR="00AE4199" w:rsidRPr="00A32E25">
        <w:rPr>
          <w:rFonts w:asciiTheme="minorHAnsi" w:hAnsiTheme="minorHAnsi" w:cstheme="minorHAnsi"/>
          <w:b/>
          <w:bCs/>
        </w:rPr>
        <w:t>PRADNYA GORE</w:t>
      </w:r>
      <w:r w:rsidRPr="00A32E25">
        <w:rPr>
          <w:rFonts w:asciiTheme="minorHAnsi" w:hAnsiTheme="minorHAnsi" w:cstheme="minorHAnsi"/>
          <w:b/>
          <w:color w:val="231F20"/>
        </w:rPr>
        <w:t xml:space="preserve"> </w:t>
      </w:r>
      <w:r w:rsidRPr="00A32E25">
        <w:rPr>
          <w:rFonts w:asciiTheme="minorHAnsi" w:hAnsiTheme="minorHAnsi" w:cstheme="minorHAnsi"/>
          <w:color w:val="231F20"/>
        </w:rPr>
        <w:t xml:space="preserve">(name of the person conducting ultrasonography/ image scanning) declare that while conducting ultrasonography/image scanning on </w:t>
      </w:r>
      <w:r w:rsidRPr="00A32E25">
        <w:rPr>
          <w:rFonts w:asciiTheme="minorHAnsi" w:hAnsiTheme="minorHAnsi" w:cstheme="minorHAnsi"/>
          <w:b/>
          <w:color w:val="231F20"/>
        </w:rPr>
        <w:t xml:space="preserve">Mrs.                                    </w:t>
      </w:r>
      <w:proofErr w:type="gramStart"/>
      <w:r w:rsidRPr="00A32E25">
        <w:rPr>
          <w:rFonts w:asciiTheme="minorHAnsi" w:hAnsiTheme="minorHAnsi" w:cstheme="minorHAnsi"/>
          <w:b/>
          <w:color w:val="231F20"/>
        </w:rPr>
        <w:t xml:space="preserve">  ,</w:t>
      </w:r>
      <w:proofErr w:type="gramEnd"/>
      <w:r w:rsidRPr="00A32E25">
        <w:rPr>
          <w:rFonts w:asciiTheme="minorHAnsi" w:hAnsiTheme="minorHAnsi" w:cstheme="minorHAnsi"/>
          <w:b/>
          <w:color w:val="231F20"/>
        </w:rPr>
        <w:t xml:space="preserve"> </w:t>
      </w:r>
      <w:r w:rsidRPr="00A32E25">
        <w:rPr>
          <w:rFonts w:asciiTheme="minorHAnsi" w:hAnsiTheme="minorHAnsi" w:cstheme="minorHAnsi"/>
          <w:color w:val="231F20"/>
        </w:rPr>
        <w:t xml:space="preserve">I have neither detected nor disclosed the sex of her </w:t>
      </w:r>
      <w:r w:rsidR="00AE3CF4" w:rsidRPr="00A32E25">
        <w:rPr>
          <w:rFonts w:asciiTheme="minorHAnsi" w:hAnsiTheme="minorHAnsi" w:cstheme="minorHAnsi"/>
          <w:color w:val="231F20"/>
        </w:rPr>
        <w:t>fetus</w:t>
      </w:r>
      <w:r w:rsidRPr="00A32E25">
        <w:rPr>
          <w:rFonts w:asciiTheme="minorHAnsi" w:hAnsiTheme="minorHAnsi" w:cstheme="minorHAnsi"/>
          <w:color w:val="231F20"/>
        </w:rPr>
        <w:t xml:space="preserve"> to anybody in any manner.</w:t>
      </w:r>
    </w:p>
    <w:p w14:paraId="0D984C78" w14:textId="77777777" w:rsidR="00FA4F2F" w:rsidRPr="00A32E25" w:rsidRDefault="00FA4F2F" w:rsidP="00611CAA">
      <w:pPr>
        <w:autoSpaceDE w:val="0"/>
        <w:autoSpaceDN w:val="0"/>
        <w:adjustRightInd w:val="0"/>
        <w:rPr>
          <w:rFonts w:asciiTheme="minorHAnsi" w:hAnsiTheme="minorHAnsi" w:cstheme="minorHAnsi"/>
          <w:b/>
          <w:color w:val="231F20"/>
        </w:rPr>
      </w:pPr>
    </w:p>
    <w:p w14:paraId="3D28B3F5" w14:textId="77777777" w:rsidR="00AE4199" w:rsidRPr="00A32E25" w:rsidRDefault="00AE4199" w:rsidP="00AE4199">
      <w:pPr>
        <w:pStyle w:val="Normal0"/>
        <w:tabs>
          <w:tab w:val="left" w:pos="1134"/>
          <w:tab w:val="left" w:pos="1388"/>
          <w:tab w:val="left" w:pos="3402"/>
        </w:tabs>
        <w:rPr>
          <w:rFonts w:asciiTheme="minorHAnsi" w:hAnsiTheme="minorHAnsi" w:cstheme="minorHAnsi"/>
          <w:b/>
          <w:bCs/>
        </w:rPr>
      </w:pPr>
      <w:r w:rsidRPr="00A32E25">
        <w:rPr>
          <w:rFonts w:asciiTheme="minorHAnsi" w:hAnsiTheme="minorHAnsi" w:cstheme="minorHAnsi"/>
          <w:b/>
          <w:bCs/>
        </w:rPr>
        <w:t>DR. PRADNYA GORE</w:t>
      </w:r>
    </w:p>
    <w:p w14:paraId="5D8C96B8" w14:textId="77777777" w:rsidR="00AE4199" w:rsidRPr="00A32E25" w:rsidRDefault="00AE4199" w:rsidP="00AE4199">
      <w:pPr>
        <w:pStyle w:val="Normal0"/>
        <w:tabs>
          <w:tab w:val="left" w:pos="1134"/>
          <w:tab w:val="left" w:pos="1388"/>
          <w:tab w:val="left" w:pos="3402"/>
        </w:tabs>
        <w:rPr>
          <w:rFonts w:asciiTheme="minorHAnsi" w:hAnsiTheme="minorHAnsi" w:cstheme="minorHAnsi"/>
          <w:b/>
          <w:bCs/>
        </w:rPr>
      </w:pPr>
      <w:r w:rsidRPr="00A32E25">
        <w:rPr>
          <w:rFonts w:asciiTheme="minorHAnsi" w:hAnsiTheme="minorHAnsi" w:cstheme="minorHAnsi"/>
          <w:b/>
          <w:bCs/>
        </w:rPr>
        <w:t>CONSULTANT RADIOLOGIST</w:t>
      </w:r>
    </w:p>
    <w:p w14:paraId="757EED14" w14:textId="77777777" w:rsidR="00AE4199" w:rsidRPr="00A32E25" w:rsidRDefault="00AE4199" w:rsidP="00AE4199">
      <w:pPr>
        <w:pStyle w:val="Normal0"/>
        <w:tabs>
          <w:tab w:val="left" w:pos="1134"/>
          <w:tab w:val="left" w:pos="1388"/>
          <w:tab w:val="left" w:pos="3402"/>
        </w:tabs>
        <w:rPr>
          <w:rFonts w:asciiTheme="minorHAnsi" w:hAnsiTheme="minorHAnsi" w:cstheme="minorHAnsi"/>
          <w:b/>
          <w:bCs/>
        </w:rPr>
      </w:pPr>
      <w:r w:rsidRPr="00A32E25">
        <w:rPr>
          <w:rFonts w:asciiTheme="minorHAnsi" w:hAnsiTheme="minorHAnsi" w:cstheme="minorHAnsi"/>
          <w:b/>
          <w:bCs/>
        </w:rPr>
        <w:t>REGISTRATION NO.  2007/10/3706.</w:t>
      </w:r>
    </w:p>
    <w:p w14:paraId="482E7B4E" w14:textId="77777777" w:rsidR="00611CAA" w:rsidRPr="00A32E25" w:rsidRDefault="00611CAA" w:rsidP="00611CAA">
      <w:pPr>
        <w:rPr>
          <w:rFonts w:asciiTheme="minorHAnsi" w:hAnsiTheme="minorHAnsi" w:cstheme="minorHAnsi"/>
          <w:b/>
          <w:bCs/>
        </w:rPr>
      </w:pPr>
    </w:p>
    <w:sectPr w:rsidR="00611CAA" w:rsidRPr="00A32E25" w:rsidSect="00611CAA">
      <w:pgSz w:w="11907" w:h="16727" w:code="9"/>
      <w:pgMar w:top="2700" w:right="1107" w:bottom="850" w:left="144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22BC" w14:textId="77777777" w:rsidR="00952C2A" w:rsidRDefault="00952C2A" w:rsidP="008706AE">
      <w:r>
        <w:separator/>
      </w:r>
    </w:p>
  </w:endnote>
  <w:endnote w:type="continuationSeparator" w:id="0">
    <w:p w14:paraId="5FC04AD4" w14:textId="77777777" w:rsidR="00952C2A" w:rsidRDefault="00952C2A" w:rsidP="00870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9BB5" w14:textId="77777777" w:rsidR="00952C2A" w:rsidRDefault="00952C2A" w:rsidP="008706AE">
      <w:r>
        <w:separator/>
      </w:r>
    </w:p>
  </w:footnote>
  <w:footnote w:type="continuationSeparator" w:id="0">
    <w:p w14:paraId="7DCE0838" w14:textId="77777777" w:rsidR="00952C2A" w:rsidRDefault="00952C2A" w:rsidP="00870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1B4D10A"/>
    <w:lvl w:ilvl="0">
      <w:numFmt w:val="bullet"/>
      <w:lvlText w:val="*"/>
      <w:lvlJc w:val="left"/>
    </w:lvl>
  </w:abstractNum>
  <w:abstractNum w:abstractNumId="1" w15:restartNumberingAfterBreak="0">
    <w:nsid w:val="090A7D1F"/>
    <w:multiLevelType w:val="hybridMultilevel"/>
    <w:tmpl w:val="AD26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6678C"/>
    <w:multiLevelType w:val="hybridMultilevel"/>
    <w:tmpl w:val="50A2C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A0415"/>
    <w:multiLevelType w:val="hybridMultilevel"/>
    <w:tmpl w:val="8AF8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C102D"/>
    <w:multiLevelType w:val="hybridMultilevel"/>
    <w:tmpl w:val="62BE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09F0"/>
    <w:multiLevelType w:val="hybridMultilevel"/>
    <w:tmpl w:val="DED06E84"/>
    <w:lvl w:ilvl="0" w:tplc="51B4D10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D1CD8"/>
    <w:multiLevelType w:val="hybridMultilevel"/>
    <w:tmpl w:val="8C668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9674A"/>
    <w:multiLevelType w:val="hybridMultilevel"/>
    <w:tmpl w:val="AF7E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634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111054257">
    <w:abstractNumId w:val="7"/>
  </w:num>
  <w:num w:numId="3" w16cid:durableId="1172404664">
    <w:abstractNumId w:val="1"/>
  </w:num>
  <w:num w:numId="4" w16cid:durableId="166212134">
    <w:abstractNumId w:val="2"/>
  </w:num>
  <w:num w:numId="5" w16cid:durableId="1911503248">
    <w:abstractNumId w:val="3"/>
  </w:num>
  <w:num w:numId="6" w16cid:durableId="545534448">
    <w:abstractNumId w:val="4"/>
  </w:num>
  <w:num w:numId="7" w16cid:durableId="698554068">
    <w:abstractNumId w:val="5"/>
  </w:num>
  <w:num w:numId="8" w16cid:durableId="164955180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04018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321048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attachedTemplate r:id="rId1"/>
  <w:defaultTabStop w:val="720"/>
  <w:drawingGridHorizontalSpacing w:val="90"/>
  <w:drawingGridVerticalSpacing w:val="24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199"/>
    <w:rsid w:val="00052375"/>
    <w:rsid w:val="00070FDA"/>
    <w:rsid w:val="00083257"/>
    <w:rsid w:val="00085374"/>
    <w:rsid w:val="00085F58"/>
    <w:rsid w:val="000939C4"/>
    <w:rsid w:val="000A0828"/>
    <w:rsid w:val="000B6CA1"/>
    <w:rsid w:val="001014FC"/>
    <w:rsid w:val="00116D78"/>
    <w:rsid w:val="0016094A"/>
    <w:rsid w:val="0017631E"/>
    <w:rsid w:val="00186DC2"/>
    <w:rsid w:val="0019050D"/>
    <w:rsid w:val="001A44CE"/>
    <w:rsid w:val="001A6164"/>
    <w:rsid w:val="001B2C94"/>
    <w:rsid w:val="001F764F"/>
    <w:rsid w:val="0023607C"/>
    <w:rsid w:val="0026788E"/>
    <w:rsid w:val="002750D1"/>
    <w:rsid w:val="00282768"/>
    <w:rsid w:val="00291C8D"/>
    <w:rsid w:val="002A6D29"/>
    <w:rsid w:val="002C6827"/>
    <w:rsid w:val="002C6963"/>
    <w:rsid w:val="002E0617"/>
    <w:rsid w:val="002E28C7"/>
    <w:rsid w:val="002F6BA2"/>
    <w:rsid w:val="00300429"/>
    <w:rsid w:val="0031548B"/>
    <w:rsid w:val="0032173E"/>
    <w:rsid w:val="00324A0B"/>
    <w:rsid w:val="003316BF"/>
    <w:rsid w:val="0037156D"/>
    <w:rsid w:val="00394861"/>
    <w:rsid w:val="003C712E"/>
    <w:rsid w:val="003E42F0"/>
    <w:rsid w:val="00420975"/>
    <w:rsid w:val="00422156"/>
    <w:rsid w:val="00430E24"/>
    <w:rsid w:val="00447B1A"/>
    <w:rsid w:val="004A49C5"/>
    <w:rsid w:val="004C7F5C"/>
    <w:rsid w:val="004D0FF9"/>
    <w:rsid w:val="004E0F1A"/>
    <w:rsid w:val="005047EA"/>
    <w:rsid w:val="00593F98"/>
    <w:rsid w:val="005C2D18"/>
    <w:rsid w:val="005D69FA"/>
    <w:rsid w:val="005F7CB2"/>
    <w:rsid w:val="0060164F"/>
    <w:rsid w:val="00611CAA"/>
    <w:rsid w:val="00622C71"/>
    <w:rsid w:val="006403DC"/>
    <w:rsid w:val="006621CE"/>
    <w:rsid w:val="00666D8D"/>
    <w:rsid w:val="00692D9F"/>
    <w:rsid w:val="006A2386"/>
    <w:rsid w:val="006A6267"/>
    <w:rsid w:val="006B397F"/>
    <w:rsid w:val="006D6F3C"/>
    <w:rsid w:val="0070370F"/>
    <w:rsid w:val="007077FF"/>
    <w:rsid w:val="0074278D"/>
    <w:rsid w:val="00744D04"/>
    <w:rsid w:val="00783669"/>
    <w:rsid w:val="00786E06"/>
    <w:rsid w:val="007A3F7A"/>
    <w:rsid w:val="007B7C29"/>
    <w:rsid w:val="007C0070"/>
    <w:rsid w:val="007C1B60"/>
    <w:rsid w:val="007C7D53"/>
    <w:rsid w:val="00815C3E"/>
    <w:rsid w:val="008706AE"/>
    <w:rsid w:val="008761D3"/>
    <w:rsid w:val="00880AF2"/>
    <w:rsid w:val="008814BE"/>
    <w:rsid w:val="008B059B"/>
    <w:rsid w:val="008B76EC"/>
    <w:rsid w:val="00905FBB"/>
    <w:rsid w:val="0092576C"/>
    <w:rsid w:val="0093162B"/>
    <w:rsid w:val="00943817"/>
    <w:rsid w:val="00952C2A"/>
    <w:rsid w:val="00982936"/>
    <w:rsid w:val="009B75A2"/>
    <w:rsid w:val="009B7D83"/>
    <w:rsid w:val="009D4D0C"/>
    <w:rsid w:val="009E5135"/>
    <w:rsid w:val="00A01FC9"/>
    <w:rsid w:val="00A030F8"/>
    <w:rsid w:val="00A32E25"/>
    <w:rsid w:val="00A44835"/>
    <w:rsid w:val="00A46DBC"/>
    <w:rsid w:val="00A52926"/>
    <w:rsid w:val="00A7242E"/>
    <w:rsid w:val="00AB2454"/>
    <w:rsid w:val="00AE3CF4"/>
    <w:rsid w:val="00AE4199"/>
    <w:rsid w:val="00AF2AB6"/>
    <w:rsid w:val="00AF5E6E"/>
    <w:rsid w:val="00B35AC6"/>
    <w:rsid w:val="00BB0B86"/>
    <w:rsid w:val="00BD1623"/>
    <w:rsid w:val="00BE49E5"/>
    <w:rsid w:val="00C41D0D"/>
    <w:rsid w:val="00C758FE"/>
    <w:rsid w:val="00C8475D"/>
    <w:rsid w:val="00CB09DA"/>
    <w:rsid w:val="00CB321B"/>
    <w:rsid w:val="00CC59D0"/>
    <w:rsid w:val="00CC7065"/>
    <w:rsid w:val="00CF5F7E"/>
    <w:rsid w:val="00D011A4"/>
    <w:rsid w:val="00D022D0"/>
    <w:rsid w:val="00D30B5E"/>
    <w:rsid w:val="00D502D6"/>
    <w:rsid w:val="00D54152"/>
    <w:rsid w:val="00D5702F"/>
    <w:rsid w:val="00D90E36"/>
    <w:rsid w:val="00D9439B"/>
    <w:rsid w:val="00DC5E0C"/>
    <w:rsid w:val="00DD1236"/>
    <w:rsid w:val="00DF19F2"/>
    <w:rsid w:val="00E11BCB"/>
    <w:rsid w:val="00E6788C"/>
    <w:rsid w:val="00E90A68"/>
    <w:rsid w:val="00E91A3C"/>
    <w:rsid w:val="00E958D2"/>
    <w:rsid w:val="00EA2362"/>
    <w:rsid w:val="00EA267C"/>
    <w:rsid w:val="00EC5368"/>
    <w:rsid w:val="00ED4BDC"/>
    <w:rsid w:val="00F2652E"/>
    <w:rsid w:val="00F52233"/>
    <w:rsid w:val="00F84918"/>
    <w:rsid w:val="00F933F2"/>
    <w:rsid w:val="00F95571"/>
    <w:rsid w:val="00FA4F2F"/>
    <w:rsid w:val="00FC4DB8"/>
    <w:rsid w:val="00FD61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44C82"/>
  <w15:docId w15:val="{8CEF225E-8F6E-48FF-9B0C-B9F07818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68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82768"/>
    <w:pPr>
      <w:keepNext/>
      <w:ind w:right="3057"/>
      <w:outlineLvl w:val="0"/>
    </w:pPr>
    <w:rPr>
      <w:rFonts w:ascii="Courier New" w:hAnsi="Courier New" w:cs="Courier New"/>
      <w:b/>
      <w:i/>
      <w:iCs/>
    </w:rPr>
  </w:style>
  <w:style w:type="paragraph" w:styleId="Heading2">
    <w:name w:val="heading 2"/>
    <w:basedOn w:val="Normal"/>
    <w:next w:val="Normal"/>
    <w:qFormat/>
    <w:rsid w:val="00282768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82768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282768"/>
  </w:style>
  <w:style w:type="paragraph" w:customStyle="1" w:styleId="Samir">
    <w:name w:val="Samir"/>
    <w:basedOn w:val="Normal"/>
    <w:rsid w:val="00282768"/>
    <w:pPr>
      <w:spacing w:line="360" w:lineRule="auto"/>
    </w:pPr>
    <w:rPr>
      <w:rFonts w:ascii="Monotype Corsiva" w:hAnsi="Monotype Corsiva"/>
      <w:i/>
    </w:rPr>
  </w:style>
  <w:style w:type="table" w:styleId="TableGrid">
    <w:name w:val="Table Grid"/>
    <w:basedOn w:val="TableNormal"/>
    <w:uiPriority w:val="59"/>
    <w:rsid w:val="00AF2A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8706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06AE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706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06AE"/>
    <w:rPr>
      <w:sz w:val="24"/>
      <w:szCs w:val="24"/>
    </w:rPr>
  </w:style>
  <w:style w:type="paragraph" w:customStyle="1" w:styleId="Normal0">
    <w:name w:val="[Normal]"/>
    <w:rsid w:val="00AE4199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5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%20iO\Desktop\obs%20formats%20poonam\Ultrasonography_Obstetric_twincr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Ultrasonography_Obstetric_twincrl.dotx</Template>
  <TotalTime>69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creator>A iO</dc:creator>
  <cp:lastModifiedBy>aaryaone45@outlook.com</cp:lastModifiedBy>
  <cp:revision>13</cp:revision>
  <cp:lastPrinted>2011-12-02T11:33:00Z</cp:lastPrinted>
  <dcterms:created xsi:type="dcterms:W3CDTF">2021-11-25T06:49:00Z</dcterms:created>
  <dcterms:modified xsi:type="dcterms:W3CDTF">2026-05-25T06:34:00Z</dcterms:modified>
</cp:coreProperties>
</file>